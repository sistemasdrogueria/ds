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542983225">
    <w:abstractNumId w:val="10"/>
  </w:num>
  <w:num w:numId="2" w16cid:durableId="2083136179">
    <w:abstractNumId w:val="11"/>
  </w:num>
  <w:num w:numId="3" w16cid:durableId="1945309803">
    <w:abstractNumId w:val="8"/>
  </w:num>
  <w:num w:numId="4" w16cid:durableId="2018654666">
    <w:abstractNumId w:val="3"/>
  </w:num>
  <w:num w:numId="5" w16cid:durableId="636689118">
    <w:abstractNumId w:val="2"/>
  </w:num>
  <w:num w:numId="6" w16cid:durableId="2109890906">
    <w:abstractNumId w:val="1"/>
  </w:num>
  <w:num w:numId="7" w16cid:durableId="1368220318">
    <w:abstractNumId w:val="0"/>
  </w:num>
  <w:num w:numId="8" w16cid:durableId="1950117523">
    <w:abstractNumId w:val="9"/>
  </w:num>
  <w:num w:numId="9" w16cid:durableId="477306772">
    <w:abstractNumId w:val="7"/>
  </w:num>
  <w:num w:numId="10" w16cid:durableId="110320119">
    <w:abstractNumId w:val="6"/>
  </w:num>
  <w:num w:numId="11" w16cid:durableId="2098360860">
    <w:abstractNumId w:val="5"/>
  </w:num>
  <w:num w:numId="12" w16cid:durableId="1827896015">
    <w:abstractNumId w:val="4"/>
  </w:num>
  <w:num w:numId="13" w16cid:durableId="16842363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BF9"/>
    <w:rsid w:val="00036450"/>
    <w:rsid w:val="00075675"/>
    <w:rsid w:val="00094499"/>
    <w:rsid w:val="000A32B3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12445"/>
    <w:rsid w:val="002400EB"/>
    <w:rsid w:val="002559EC"/>
    <w:rsid w:val="00256CF7"/>
    <w:rsid w:val="00281FD5"/>
    <w:rsid w:val="002D3CA3"/>
    <w:rsid w:val="0030481B"/>
    <w:rsid w:val="003156FC"/>
    <w:rsid w:val="003254B5"/>
    <w:rsid w:val="0037121F"/>
    <w:rsid w:val="003A6B7D"/>
    <w:rsid w:val="003B06CA"/>
    <w:rsid w:val="004071FC"/>
    <w:rsid w:val="004142CD"/>
    <w:rsid w:val="00445947"/>
    <w:rsid w:val="004561E8"/>
    <w:rsid w:val="004813B3"/>
    <w:rsid w:val="00496591"/>
    <w:rsid w:val="004C5E23"/>
    <w:rsid w:val="004C63E4"/>
    <w:rsid w:val="004D3011"/>
    <w:rsid w:val="005262AC"/>
    <w:rsid w:val="0059649E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9260CD"/>
    <w:rsid w:val="00952C25"/>
    <w:rsid w:val="009778A8"/>
    <w:rsid w:val="009A09AC"/>
    <w:rsid w:val="00A2118D"/>
    <w:rsid w:val="00A82F43"/>
    <w:rsid w:val="00AD76E2"/>
    <w:rsid w:val="00AE456E"/>
    <w:rsid w:val="00B20152"/>
    <w:rsid w:val="00B359E4"/>
    <w:rsid w:val="00B57D98"/>
    <w:rsid w:val="00B70850"/>
    <w:rsid w:val="00C066B6"/>
    <w:rsid w:val="00C20BF9"/>
    <w:rsid w:val="00C37BA1"/>
    <w:rsid w:val="00C4674C"/>
    <w:rsid w:val="00C506CF"/>
    <w:rsid w:val="00C6122C"/>
    <w:rsid w:val="00C72BED"/>
    <w:rsid w:val="00C9578B"/>
    <w:rsid w:val="00CB0055"/>
    <w:rsid w:val="00CC0C6D"/>
    <w:rsid w:val="00CD1EE6"/>
    <w:rsid w:val="00D04BFE"/>
    <w:rsid w:val="00D2522B"/>
    <w:rsid w:val="00D30F50"/>
    <w:rsid w:val="00D422DE"/>
    <w:rsid w:val="00D5459D"/>
    <w:rsid w:val="00DA1F4D"/>
    <w:rsid w:val="00DD172A"/>
    <w:rsid w:val="00E25A26"/>
    <w:rsid w:val="00E4381A"/>
    <w:rsid w:val="00E55D74"/>
    <w:rsid w:val="00E5626E"/>
    <w:rsid w:val="00EE4C8D"/>
    <w:rsid w:val="00F60274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B1F12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len\AppData\Local\Microsoft\Office\16.0\DTS\es-ES%7b02821A11-0EB5-4109-B929-783957F36552%7d\%7bABDC1437-0050-4F9B-8066-8D88140AAAE8%7dtf00546271_win32.dot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2"/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separator>, </c:separator>
              <c:extLst>
                <c:ext xmlns:c15="http://schemas.microsoft.com/office/drawing/2012/chart" uri="{CE6537A1-D6FC-4f65-9D91-7224C49458BB}">
                  <c15:layout>
                    <c:manualLayout>
                      <c:w val="0.12229841462124928"/>
                      <c:h val="9.3277289614160555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0-231F-48B5-8B54-75C59061C73C}"/>
                </c:ext>
              </c:extLst>
            </c:dLbl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Sheet1!$A$3:$A$6</c:f>
              <c:strCache>
                <c:ptCount val="4"/>
                <c:pt idx="1">
                  <c:v>Bilog </c:v>
                </c:pt>
                <c:pt idx="2">
                  <c:v>Microsoft Office</c:v>
                </c:pt>
                <c:pt idx="3">
                  <c:v>Idioma Inglés</c:v>
                </c:pt>
              </c:strCache>
            </c:strRef>
          </c:cat>
          <c:val>
            <c:numRef>
              <c:f>Sheet1!$B$3:$B$6</c:f>
              <c:numCache>
                <c:formatCode>General</c:formatCode>
                <c:ptCount val="4"/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BB63633655444E4AAA1FB83F8304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8500F6-A728-41A6-8182-4AC079E0E840}"/>
      </w:docPartPr>
      <w:docPartBody>
        <w:p w:rsidR="00391021" w:rsidRDefault="00000000">
          <w:pPr>
            <w:pStyle w:val="2BB63633655444E4AAA1FB83F8304964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6E7E56327F7A48729F5971AB7D2F8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3C40DB-23E8-4ED6-8BB8-53C863A298E1}"/>
      </w:docPartPr>
      <w:docPartBody>
        <w:p w:rsidR="00391021" w:rsidRDefault="00000000">
          <w:pPr>
            <w:pStyle w:val="6E7E56327F7A48729F5971AB7D2F85C4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7120A920740B4B55A0A6F05C99EDDA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2DD3CA-D843-4615-824A-385446C2F18E}"/>
      </w:docPartPr>
      <w:docPartBody>
        <w:p w:rsidR="00391021" w:rsidRDefault="00000000">
          <w:pPr>
            <w:pStyle w:val="7120A920740B4B55A0A6F05C99EDDA86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8032B291465247149F47AD0FAD2590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C7ED9-CE93-45B1-A3CF-58A6F15C40D7}"/>
      </w:docPartPr>
      <w:docPartBody>
        <w:p w:rsidR="00391021" w:rsidRDefault="00000000">
          <w:pPr>
            <w:pStyle w:val="8032B291465247149F47AD0FAD2590FB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503DA4C34E374CA2BC678D8006C66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D4801B-69EF-4407-965F-589DBA523F9F}"/>
      </w:docPartPr>
      <w:docPartBody>
        <w:p w:rsidR="00391021" w:rsidRDefault="00000000">
          <w:pPr>
            <w:pStyle w:val="503DA4C34E374CA2BC678D8006C66D2D"/>
          </w:pPr>
          <w:r w:rsidRPr="0059649E">
            <w:rPr>
              <w:lang w:bidi="es-ES"/>
            </w:rPr>
            <w:t>Aficiones</w:t>
          </w:r>
        </w:p>
      </w:docPartBody>
    </w:docPart>
    <w:docPart>
      <w:docPartPr>
        <w:name w:val="7BFCA1E238544018A306C5B53EA17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3038A7-D658-49F2-A892-EE61EEF023AE}"/>
      </w:docPartPr>
      <w:docPartBody>
        <w:p w:rsidR="00391021" w:rsidRDefault="00000000">
          <w:pPr>
            <w:pStyle w:val="7BFCA1E238544018A306C5B53EA1732B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E878D7FAA2B84BA792BFAA162BAFD8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90FC1-F6FD-4C17-AEBF-6A50C02CC889}"/>
      </w:docPartPr>
      <w:docPartBody>
        <w:p w:rsidR="00391021" w:rsidRDefault="00000000">
          <w:pPr>
            <w:pStyle w:val="E878D7FAA2B84BA792BFAA162BAFD8A1"/>
          </w:pPr>
          <w:r w:rsidRPr="0059649E">
            <w:rPr>
              <w:lang w:bidi="es-ES"/>
            </w:rPr>
            <w:t>EXPERIENCIA LABORAL</w:t>
          </w:r>
        </w:p>
      </w:docPartBody>
    </w:docPart>
    <w:docPart>
      <w:docPartPr>
        <w:name w:val="3C970EFC5B1C439E88668877FBBC82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D207D6-304B-491F-B546-EA4919629C10}"/>
      </w:docPartPr>
      <w:docPartBody>
        <w:p w:rsidR="00391021" w:rsidRDefault="00000000">
          <w:pPr>
            <w:pStyle w:val="3C970EFC5B1C439E88668877FBBC82FC"/>
          </w:pPr>
          <w:r w:rsidRPr="0059649E">
            <w:rPr>
              <w:rStyle w:val="Ttulo2Car"/>
              <w:lang w:bidi="es-ES"/>
            </w:rPr>
            <w:t>APTITUDES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606"/>
    <w:rsid w:val="00391021"/>
    <w:rsid w:val="00435548"/>
    <w:rsid w:val="00925606"/>
    <w:rsid w:val="00CB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BB63633655444E4AAA1FB83F8304964">
    <w:name w:val="2BB63633655444E4AAA1FB83F8304964"/>
  </w:style>
  <w:style w:type="paragraph" w:customStyle="1" w:styleId="6E7E56327F7A48729F5971AB7D2F85C4">
    <w:name w:val="6E7E56327F7A48729F5971AB7D2F85C4"/>
  </w:style>
  <w:style w:type="paragraph" w:customStyle="1" w:styleId="7120A920740B4B55A0A6F05C99EDDA86">
    <w:name w:val="7120A920740B4B55A0A6F05C99EDDA86"/>
  </w:style>
  <w:style w:type="paragraph" w:customStyle="1" w:styleId="8032B291465247149F47AD0FAD2590FB">
    <w:name w:val="8032B291465247149F47AD0FAD2590FB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503DA4C34E374CA2BC678D8006C66D2D">
    <w:name w:val="503DA4C34E374CA2BC678D8006C66D2D"/>
  </w:style>
  <w:style w:type="paragraph" w:customStyle="1" w:styleId="7BFCA1E238544018A306C5B53EA1732B">
    <w:name w:val="7BFCA1E238544018A306C5B53EA1732B"/>
  </w:style>
  <w:style w:type="paragraph" w:customStyle="1" w:styleId="E878D7FAA2B84BA792BFAA162BAFD8A1">
    <w:name w:val="E878D7FAA2B84BA792BFAA162BAFD8A1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paragraph" w:customStyle="1" w:styleId="3C970EFC5B1C439E88668877FBBC82FC">
    <w:name w:val="3C970EFC5B1C439E88668877FBBC82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{ABDC1437-0050-4F9B-8066-8D88140AAAE8}tf00546271_win32</Template>
  <TotalTime>0</TotalTime>
  <Pages>1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2022-10-31T04:14:00Z</dcterms:created>
  <dcterms:modified xsi:type="dcterms:W3CDTF">2022-10-31T05:16:00Z</dcterms:modified>
</cp:coreProperties>
</file>