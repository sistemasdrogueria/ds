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E00FE1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color w:val="auto"/>
      </w:rPr>
    </w:lvl>
  </w:abstractNum>
  <w:abstractNum w:abstractNumId="1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>
    <w:nsid w:val="0BD342A2"/>
    <w:multiLevelType w:val="hybridMultilevel"/>
    <w:tmpl w:val="FC70DE50"/>
    <w:lvl w:ilvl="0" w:tplc="2C0A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12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28F27A8"/>
    <w:multiLevelType w:val="hybridMultilevel"/>
    <w:tmpl w:val="4A74A3F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467C54"/>
    <w:multiLevelType w:val="hybridMultilevel"/>
    <w:tmpl w:val="DC10E2A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184EA6"/>
    <w:multiLevelType w:val="hybridMultilevel"/>
    <w:tmpl w:val="BD62FA98"/>
    <w:lvl w:ilvl="0" w:tplc="2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6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3BC66244"/>
    <w:multiLevelType w:val="hybridMultilevel"/>
    <w:tmpl w:val="25D6F03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>
    <w:nsid w:val="62DA1DF0"/>
    <w:multiLevelType w:val="hybridMultilevel"/>
    <w:tmpl w:val="5C3AA90E"/>
    <w:lvl w:ilvl="0" w:tplc="2C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0">
    <w:nsid w:val="6CB93D0C"/>
    <w:multiLevelType w:val="hybridMultilevel"/>
    <w:tmpl w:val="8EACF2CE"/>
    <w:lvl w:ilvl="0" w:tplc="2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7D0D3330"/>
    <w:multiLevelType w:val="hybridMultilevel"/>
    <w:tmpl w:val="031CAC6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21"/>
  </w:num>
  <w:num w:numId="5">
    <w:abstractNumId w:val="16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7"/>
  </w:num>
  <w:num w:numId="17">
    <w:abstractNumId w:val="15"/>
  </w:num>
  <w:num w:numId="18">
    <w:abstractNumId w:val="19"/>
  </w:num>
  <w:num w:numId="19">
    <w:abstractNumId w:val="11"/>
  </w:num>
  <w:num w:numId="20">
    <w:abstractNumId w:val="13"/>
  </w:num>
  <w:num w:numId="21">
    <w:abstractNumId w:val="22"/>
  </w:num>
  <w:num w:numId="22">
    <w:abstractNumId w:val="14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F0D"/>
    <w:rsid w:val="00060042"/>
    <w:rsid w:val="0008247F"/>
    <w:rsid w:val="0008685D"/>
    <w:rsid w:val="00090860"/>
    <w:rsid w:val="00111F0D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128C8"/>
    <w:rsid w:val="004806EE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6F2420"/>
    <w:rsid w:val="0072353B"/>
    <w:rsid w:val="007575B6"/>
    <w:rsid w:val="007721CF"/>
    <w:rsid w:val="00784BE7"/>
    <w:rsid w:val="007B3C81"/>
    <w:rsid w:val="007D67CA"/>
    <w:rsid w:val="007E3926"/>
    <w:rsid w:val="007E668F"/>
    <w:rsid w:val="007F5B63"/>
    <w:rsid w:val="0080030F"/>
    <w:rsid w:val="00803A0A"/>
    <w:rsid w:val="00846CB9"/>
    <w:rsid w:val="008566AA"/>
    <w:rsid w:val="00871215"/>
    <w:rsid w:val="008762DE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74692"/>
    <w:rsid w:val="00AC6C7E"/>
    <w:rsid w:val="00B4158A"/>
    <w:rsid w:val="00B6466C"/>
    <w:rsid w:val="00BB1B5D"/>
    <w:rsid w:val="00BC22C7"/>
    <w:rsid w:val="00BC2A0C"/>
    <w:rsid w:val="00BD195A"/>
    <w:rsid w:val="00C07240"/>
    <w:rsid w:val="00C14078"/>
    <w:rsid w:val="00C72D5C"/>
    <w:rsid w:val="00CA16E3"/>
    <w:rsid w:val="00CE1E3D"/>
    <w:rsid w:val="00D0373F"/>
    <w:rsid w:val="00D053FA"/>
    <w:rsid w:val="00DB064D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Textoindependiente"/>
    <w:next w:val="Normal"/>
    <w:link w:val="Puest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PuestoCar">
    <w:name w:val="Puesto Car"/>
    <w:basedOn w:val="Fuentedeprrafopredeter"/>
    <w:link w:val="Puest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\AppData\Roaming\Microsoft\Template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37D4DC3480B4AC3B1574B4050F52D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898AA2-2E6F-4B08-B1F9-875352F92ADB}"/>
      </w:docPartPr>
      <w:docPartBody>
        <w:p w:rsidR="009D5AA6" w:rsidRDefault="00164B2F">
          <w:pPr>
            <w:pStyle w:val="537D4DC3480B4AC3B1574B4050F52D54"/>
          </w:pPr>
          <w:r w:rsidRPr="00F20161">
            <w:t>Formación</w:t>
          </w:r>
        </w:p>
      </w:docPartBody>
    </w:docPart>
    <w:docPart>
      <w:docPartPr>
        <w:name w:val="988E4F1AB4814FC49568815F927443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B211DD-B24F-41EA-A356-1E01D1A9B2B1}"/>
      </w:docPartPr>
      <w:docPartBody>
        <w:p w:rsidR="009D5AA6" w:rsidRDefault="00164B2F">
          <w:pPr>
            <w:pStyle w:val="988E4F1AB4814FC49568815F9274437D"/>
          </w:pPr>
          <w:r w:rsidRPr="00F20161">
            <w:t>Referencias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B2F"/>
    <w:rsid w:val="000270F3"/>
    <w:rsid w:val="00164B2F"/>
    <w:rsid w:val="009D5AA6"/>
    <w:rsid w:val="00A67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894526E32334ADBA81828031DA4B6C7">
    <w:name w:val="2894526E32334ADBA81828031DA4B6C7"/>
  </w:style>
  <w:style w:type="paragraph" w:customStyle="1" w:styleId="16BA93600022457BBEABF364D1BFAD43">
    <w:name w:val="16BA93600022457BBEABF364D1BFAD43"/>
  </w:style>
  <w:style w:type="paragraph" w:customStyle="1" w:styleId="92B9850A39E74795A25947C8992A7A9C">
    <w:name w:val="92B9850A39E74795A25947C8992A7A9C"/>
  </w:style>
  <w:style w:type="paragraph" w:customStyle="1" w:styleId="FD873270739B42CF942BC863702EAA59">
    <w:name w:val="FD873270739B42CF942BC863702EAA59"/>
  </w:style>
  <w:style w:type="paragraph" w:customStyle="1" w:styleId="E743A807DF0F483585203E6B1231285F">
    <w:name w:val="E743A807DF0F483585203E6B1231285F"/>
  </w:style>
  <w:style w:type="paragraph" w:customStyle="1" w:styleId="A74EA08E9AC34311B1B8EB8CCC592EBC">
    <w:name w:val="A74EA08E9AC34311B1B8EB8CCC592EBC"/>
  </w:style>
  <w:style w:type="paragraph" w:customStyle="1" w:styleId="DB14D5DD2DAE456683F31413E1B18EBF">
    <w:name w:val="DB14D5DD2DAE456683F31413E1B18EBF"/>
  </w:style>
  <w:style w:type="paragraph" w:customStyle="1" w:styleId="F126E80123E540E5A0A519C39D305879">
    <w:name w:val="F126E80123E540E5A0A519C39D305879"/>
  </w:style>
  <w:style w:type="paragraph" w:customStyle="1" w:styleId="67A11D90E56E49B39456E2BC409324B7">
    <w:name w:val="67A11D90E56E49B39456E2BC409324B7"/>
  </w:style>
  <w:style w:type="paragraph" w:customStyle="1" w:styleId="600FB61DA9194C149ED6F3D1E29A86EE">
    <w:name w:val="600FB61DA9194C149ED6F3D1E29A86EE"/>
  </w:style>
  <w:style w:type="paragraph" w:customStyle="1" w:styleId="13A5634183524E649D3B61232BDA2615">
    <w:name w:val="13A5634183524E649D3B61232BDA2615"/>
  </w:style>
  <w:style w:type="paragraph" w:customStyle="1" w:styleId="42BF25ED798C45C29852A151C666F293">
    <w:name w:val="42BF25ED798C45C29852A151C666F293"/>
  </w:style>
  <w:style w:type="paragraph" w:customStyle="1" w:styleId="56B81A3CF9A2476BA16C9C8FAF42CA47">
    <w:name w:val="56B81A3CF9A2476BA16C9C8FAF42CA47"/>
  </w:style>
  <w:style w:type="paragraph" w:customStyle="1" w:styleId="ADCFEA40F97847E786D285EFDACA6D76">
    <w:name w:val="ADCFEA40F97847E786D285EFDACA6D76"/>
  </w:style>
  <w:style w:type="paragraph" w:customStyle="1" w:styleId="5B677CC4519342BA9561E781B7A0D28B">
    <w:name w:val="5B677CC4519342BA9561E781B7A0D28B"/>
  </w:style>
  <w:style w:type="paragraph" w:customStyle="1" w:styleId="8BF448E331F446F8802DD826AB1B0D90">
    <w:name w:val="8BF448E331F446F8802DD826AB1B0D90"/>
  </w:style>
  <w:style w:type="paragraph" w:customStyle="1" w:styleId="80641A61CD2040C3938A8E1755DD08B9">
    <w:name w:val="80641A61CD2040C3938A8E1755DD08B9"/>
  </w:style>
  <w:style w:type="paragraph" w:customStyle="1" w:styleId="EC44BB846B8C4854BDF3044580BC8D0C">
    <w:name w:val="EC44BB846B8C4854BDF3044580BC8D0C"/>
  </w:style>
  <w:style w:type="paragraph" w:customStyle="1" w:styleId="60FE66C02C774C1AA2197193F38BBC1D">
    <w:name w:val="60FE66C02C774C1AA2197193F38BBC1D"/>
  </w:style>
  <w:style w:type="paragraph" w:customStyle="1" w:styleId="537D4DC3480B4AC3B1574B4050F52D54">
    <w:name w:val="537D4DC3480B4AC3B1574B4050F52D54"/>
  </w:style>
  <w:style w:type="paragraph" w:customStyle="1" w:styleId="ED43B9C34CEB4AEC80D214050E99E4A8">
    <w:name w:val="ED43B9C34CEB4AEC80D214050E99E4A8"/>
  </w:style>
  <w:style w:type="paragraph" w:customStyle="1" w:styleId="737B8F38C7854EAA8B28802005B8857B">
    <w:name w:val="737B8F38C7854EAA8B28802005B8857B"/>
  </w:style>
  <w:style w:type="paragraph" w:customStyle="1" w:styleId="DE8A24D266EE441A8D2F74145D03869F">
    <w:name w:val="DE8A24D266EE441A8D2F74145D03869F"/>
  </w:style>
  <w:style w:type="paragraph" w:customStyle="1" w:styleId="1DBB95E8C2814C51B6F398B2AB068A8B">
    <w:name w:val="1DBB95E8C2814C51B6F398B2AB068A8B"/>
  </w:style>
  <w:style w:type="paragraph" w:customStyle="1" w:styleId="DA33B182080D480AB4467416E9EDB3EA">
    <w:name w:val="DA33B182080D480AB4467416E9EDB3EA"/>
  </w:style>
  <w:style w:type="paragraph" w:customStyle="1" w:styleId="6CD14A4BAB944EB98E94E47350B1014F">
    <w:name w:val="6CD14A4BAB944EB98E94E47350B1014F"/>
  </w:style>
  <w:style w:type="paragraph" w:customStyle="1" w:styleId="8C75714865FF474DA0FF0C4F8DD4C607">
    <w:name w:val="8C75714865FF474DA0FF0C4F8DD4C607"/>
  </w:style>
  <w:style w:type="paragraph" w:customStyle="1" w:styleId="988E4F1AB4814FC49568815F9274437D">
    <w:name w:val="988E4F1AB4814FC49568815F9274437D"/>
  </w:style>
  <w:style w:type="paragraph" w:customStyle="1" w:styleId="9CB40641E9B14CD1B1F9F5413677F0CA">
    <w:name w:val="9CB40641E9B14CD1B1F9F5413677F0CA"/>
  </w:style>
  <w:style w:type="paragraph" w:customStyle="1" w:styleId="3EF8B26E16C94D2C80FA4A014F74F3DD">
    <w:name w:val="3EF8B26E16C94D2C80FA4A014F74F3DD"/>
  </w:style>
  <w:style w:type="paragraph" w:customStyle="1" w:styleId="AC53E990E4874CC4BB900F429385A5A4">
    <w:name w:val="AC53E990E4874CC4BB900F429385A5A4"/>
  </w:style>
  <w:style w:type="paragraph" w:customStyle="1" w:styleId="A04E05643E0B476FBDF0FA742E9B2065">
    <w:name w:val="A04E05643E0B476FBDF0FA742E9B2065"/>
  </w:style>
  <w:style w:type="paragraph" w:customStyle="1" w:styleId="B67BC63A6B8A46F9B44C51AD8429C0FC">
    <w:name w:val="B67BC63A6B8A46F9B44C51AD8429C0FC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8D18DE2BF0AF4DA4BEE7C355755662BE">
    <w:name w:val="8D18DE2BF0AF4DA4BEE7C355755662B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F100B7B-E8BF-4EBC-B16E-C555ED8D2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azules.dotx</Template>
  <TotalTime>0</TotalTime>
  <Pages>2</Pages>
  <Words>443</Words>
  <Characters>2439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2023-01-24T04:10:00Z</dcterms:created>
  <dcterms:modified xsi:type="dcterms:W3CDTF">2023-01-24T04:23:00Z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