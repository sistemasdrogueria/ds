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7C0E23"/>
    <w:multiLevelType w:val="hybridMultilevel"/>
    <w:tmpl w:val="AAEA614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>
    <w:nsid w:val="5CC5468C"/>
    <w:multiLevelType w:val="hybridMultilevel"/>
    <w:tmpl w:val="41A8173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6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  <w:num w:numId="16">
    <w:abstractNumId w:val="12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52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A5A82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3F5BEC"/>
    <w:rsid w:val="004E158A"/>
    <w:rsid w:val="00565C77"/>
    <w:rsid w:val="0056708E"/>
    <w:rsid w:val="005801E5"/>
    <w:rsid w:val="00590471"/>
    <w:rsid w:val="005B703B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AF7252"/>
    <w:rsid w:val="00B4158A"/>
    <w:rsid w:val="00B6466C"/>
    <w:rsid w:val="00B86E17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94D33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Textoindependiente"/>
    <w:next w:val="Normal"/>
    <w:link w:val="Puest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PuestoCar">
    <w:name w:val="Puesto Car"/>
    <w:basedOn w:val="Fuentedeprrafopredeter"/>
    <w:link w:val="Puest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971413C46734DBD80CFE54D81FF23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A5842B-B136-4355-96A8-11976720F06B}"/>
      </w:docPartPr>
      <w:docPartBody>
        <w:p w:rsidR="00000000" w:rsidRDefault="002B6518">
          <w:pPr>
            <w:pStyle w:val="2971413C46734DBD80CFE54D81FF23A3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518"/>
    <w:rsid w:val="002B6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C61FBA4F53A42459F7B85B0E4264587">
    <w:name w:val="9C61FBA4F53A42459F7B85B0E4264587"/>
  </w:style>
  <w:style w:type="paragraph" w:customStyle="1" w:styleId="A3FD138195BA44928BCEF05AC62A7F99">
    <w:name w:val="A3FD138195BA44928BCEF05AC62A7F99"/>
  </w:style>
  <w:style w:type="paragraph" w:customStyle="1" w:styleId="390E652D115D438E9D2FBA6452877F96">
    <w:name w:val="390E652D115D438E9D2FBA6452877F96"/>
  </w:style>
  <w:style w:type="paragraph" w:customStyle="1" w:styleId="99A0F640CB814F5F9DC0189A322DDB91">
    <w:name w:val="99A0F640CB814F5F9DC0189A322DDB91"/>
  </w:style>
  <w:style w:type="paragraph" w:customStyle="1" w:styleId="46FA4B3B288145A7990B5175079BEBB2">
    <w:name w:val="46FA4B3B288145A7990B5175079BEBB2"/>
  </w:style>
  <w:style w:type="paragraph" w:customStyle="1" w:styleId="49EEB0ED29284228AC8DB7A04362C73B">
    <w:name w:val="49EEB0ED29284228AC8DB7A04362C73B"/>
  </w:style>
  <w:style w:type="paragraph" w:customStyle="1" w:styleId="CD2B0BF187D84144ADE47D2DD9925483">
    <w:name w:val="CD2B0BF187D84144ADE47D2DD9925483"/>
  </w:style>
  <w:style w:type="paragraph" w:customStyle="1" w:styleId="DC4B11BE9B41436BABB4A55B321D1E21">
    <w:name w:val="DC4B11BE9B41436BABB4A55B321D1E21"/>
  </w:style>
  <w:style w:type="paragraph" w:customStyle="1" w:styleId="78CBE08B768B45AE941FDD2F1E0AF1EB">
    <w:name w:val="78CBE08B768B45AE941FDD2F1E0AF1EB"/>
  </w:style>
  <w:style w:type="paragraph" w:customStyle="1" w:styleId="8B8B1B7FB597438A8AA7A7FCF7C7E042">
    <w:name w:val="8B8B1B7FB597438A8AA7A7FCF7C7E042"/>
  </w:style>
  <w:style w:type="paragraph" w:customStyle="1" w:styleId="1A5DF0F106554C05AE98C374F4B6EDF8">
    <w:name w:val="1A5DF0F106554C05AE98C374F4B6EDF8"/>
  </w:style>
  <w:style w:type="paragraph" w:customStyle="1" w:styleId="48900E1D1F6B4193B81CECE196F3F31E">
    <w:name w:val="48900E1D1F6B4193B81CECE196F3F31E"/>
  </w:style>
  <w:style w:type="paragraph" w:customStyle="1" w:styleId="0817ADCAD9884A6F8FC1A227C261838E">
    <w:name w:val="0817ADCAD9884A6F8FC1A227C261838E"/>
  </w:style>
  <w:style w:type="paragraph" w:customStyle="1" w:styleId="B422B35B6E5E42B8AF2A0850DB60034A">
    <w:name w:val="B422B35B6E5E42B8AF2A0850DB60034A"/>
  </w:style>
  <w:style w:type="paragraph" w:customStyle="1" w:styleId="6D9AAE9B86D8434498059D237DAD3E50">
    <w:name w:val="6D9AAE9B86D8434498059D237DAD3E50"/>
  </w:style>
  <w:style w:type="paragraph" w:customStyle="1" w:styleId="1D3F34C864404A41AD71EBE1493FC329">
    <w:name w:val="1D3F34C864404A41AD71EBE1493FC329"/>
  </w:style>
  <w:style w:type="paragraph" w:customStyle="1" w:styleId="81D3633277EE4ED38425C08B65E92A7B">
    <w:name w:val="81D3633277EE4ED38425C08B65E92A7B"/>
  </w:style>
  <w:style w:type="paragraph" w:customStyle="1" w:styleId="DA1A3D19C63C4F31A04304B1C8C69B69">
    <w:name w:val="DA1A3D19C63C4F31A04304B1C8C69B69"/>
  </w:style>
  <w:style w:type="paragraph" w:customStyle="1" w:styleId="FBC7467134024C51850E047545E8DE9B">
    <w:name w:val="FBC7467134024C51850E047545E8DE9B"/>
  </w:style>
  <w:style w:type="paragraph" w:customStyle="1" w:styleId="2971413C46734DBD80CFE54D81FF23A3">
    <w:name w:val="2971413C46734DBD80CFE54D81FF23A3"/>
  </w:style>
  <w:style w:type="paragraph" w:customStyle="1" w:styleId="3920E06C1D9E4278A931CA8A79D57430">
    <w:name w:val="3920E06C1D9E4278A931CA8A79D57430"/>
  </w:style>
  <w:style w:type="paragraph" w:customStyle="1" w:styleId="66B8BD41BD0F497C881D01497796C6E5">
    <w:name w:val="66B8BD41BD0F497C881D01497796C6E5"/>
  </w:style>
  <w:style w:type="paragraph" w:customStyle="1" w:styleId="2D82DB32FDC141CDA67DD963EE0EDFDC">
    <w:name w:val="2D82DB32FDC141CDA67DD963EE0EDFDC"/>
  </w:style>
  <w:style w:type="paragraph" w:customStyle="1" w:styleId="C783CD4DFAF84EE590C0A8004025623A">
    <w:name w:val="C783CD4DFAF84EE590C0A8004025623A"/>
  </w:style>
  <w:style w:type="paragraph" w:customStyle="1" w:styleId="57EE44006A8F41B4B5F23E686F4828BE">
    <w:name w:val="57EE44006A8F41B4B5F23E686F4828BE"/>
  </w:style>
  <w:style w:type="paragraph" w:customStyle="1" w:styleId="860399E940A34848925603826133DCD5">
    <w:name w:val="860399E940A34848925603826133DCD5"/>
  </w:style>
  <w:style w:type="paragraph" w:customStyle="1" w:styleId="C51BB015CD714BBAB25C5E6CFB8F8EA0">
    <w:name w:val="C51BB015CD714BBAB25C5E6CFB8F8EA0"/>
  </w:style>
  <w:style w:type="paragraph" w:customStyle="1" w:styleId="23E12E3A50E642798455870957B28823">
    <w:name w:val="23E12E3A50E642798455870957B28823"/>
  </w:style>
  <w:style w:type="paragraph" w:customStyle="1" w:styleId="4344EB9BFD0F420F8C2FEA2ED57ECB5D">
    <w:name w:val="4344EB9BFD0F420F8C2FEA2ED57ECB5D"/>
  </w:style>
  <w:style w:type="paragraph" w:customStyle="1" w:styleId="867BBC442C1648CA81CE1A56672264DE">
    <w:name w:val="867BBC442C1648CA81CE1A56672264DE"/>
  </w:style>
  <w:style w:type="paragraph" w:customStyle="1" w:styleId="651206BB8A034CF28B975977B6D8EAEF">
    <w:name w:val="651206BB8A034CF28B975977B6D8EAEF"/>
  </w:style>
  <w:style w:type="paragraph" w:customStyle="1" w:styleId="FC3C6C189B9643239122BFD0DBF323A4">
    <w:name w:val="FC3C6C189B9643239122BFD0DBF323A4"/>
  </w:style>
  <w:style w:type="paragraph" w:customStyle="1" w:styleId="0B66F072542144B99BB20C55D1E08DAE">
    <w:name w:val="0B66F072542144B99BB20C55D1E08DAE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4D303D05191046BA903B184F37EB48FB">
    <w:name w:val="4D303D05191046BA903B184F37EB48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2</Pages>
  <Words>191</Words>
  <Characters>1052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2022-09-13T02:19:00Z</dcterms:created>
  <dcterms:modified xsi:type="dcterms:W3CDTF">2022-09-13T03:11:00Z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