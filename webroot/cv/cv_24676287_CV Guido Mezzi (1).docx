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95573D52072429395DD5C95053A7213">
    <w:name w:val="A95573D52072429395DD5C95053A7213"/>
  </w:style>
  <w:style w:type="paragraph" w:customStyle="1" w:styleId="6B46B1C0199042409834A7F0D9547A7B">
    <w:name w:val="6B46B1C0199042409834A7F0D9547A7B"/>
  </w:style>
  <w:style w:type="paragraph" w:customStyle="1" w:styleId="F3B04635CB3F444D8B02328B5A7048D8">
    <w:name w:val="F3B04635CB3F444D8B02328B5A7048D8"/>
  </w:style>
  <w:style w:type="paragraph" w:customStyle="1" w:styleId="5B1CFEC40FC7462BB26124D205D1B7E4">
    <w:name w:val="5B1CFEC40FC7462BB26124D205D1B7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creativo diseñado por MOO.dotx</Template>
  <TotalTime>11</TotalTime>
  <Pages>1</Pages>
  <Words>363</Words>
  <Characters>1999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Mezzi</dc:creator>
  <cp:keywords/>
  <dc:description/>
  <cp:lastModifiedBy>KB</cp:lastModifiedBy>
  <cp:revision>4</cp:revision>
  <dcterms:created xsi:type="dcterms:W3CDTF">2023-04-25T11:49:00Z</dcterms:created>
  <dcterms:modified xsi:type="dcterms:W3CDTF">2023-04-25T12:00:00Z</dcterms:modified>
</cp:coreProperties>
</file>